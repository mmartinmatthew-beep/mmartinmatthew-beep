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F555" w14:textId="77777777" w:rsidR="00E16D14" w:rsidRDefault="00E16D14" w:rsidP="00E16D14">
      <w:pPr>
        <w:pStyle w:val="ImagePlaceholder"/>
      </w:pPr>
      <w:r w:rsidRPr="00E16D14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7386CDC6" wp14:editId="15912536">
                <wp:simplePos x="0" y="0"/>
                <wp:positionH relativeFrom="column">
                  <wp:posOffset>-912495</wp:posOffset>
                </wp:positionH>
                <wp:positionV relativeFrom="paragraph">
                  <wp:posOffset>-676275</wp:posOffset>
                </wp:positionV>
                <wp:extent cx="530225" cy="10058400"/>
                <wp:effectExtent l="0" t="0" r="3175" b="0"/>
                <wp:wrapNone/>
                <wp:docPr id="212458143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ED8E2" id="Rectangle 1" o:spid="_x0000_s1026" alt="&quot;&quot;" style="position:absolute;margin-left:-71.85pt;margin-top:-53.25pt;width:41.75pt;height:1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" fillcolor="#f15533 [3204]" stroked="f" strokeweight="1pt">
                <w10:anchorlock/>
              </v:rect>
            </w:pict>
          </mc:Fallback>
        </mc:AlternateContent>
      </w:r>
    </w:p>
    <w:p w14:paraId="7C18A0B5" w14:textId="4531CF55" w:rsidR="00CE3B09" w:rsidRPr="00CC0FFE" w:rsidRDefault="00ED2944" w:rsidP="00CC0FFE">
      <w:pPr>
        <w:pStyle w:val="Title"/>
      </w:pPr>
      <w:r w:rsidRPr="00ED2944">
        <w:t>Matthew Martin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720"/>
      </w:tblGrid>
      <w:tr w:rsidR="00E16D14" w14:paraId="6064FBFA" w14:textId="77777777" w:rsidTr="00E16D14">
        <w:tc>
          <w:tcPr>
            <w:tcW w:w="9720" w:type="dxa"/>
          </w:tcPr>
          <w:p w14:paraId="57DA2FFF" w14:textId="504485B7" w:rsidR="00E16D14" w:rsidRPr="00304FD1" w:rsidRDefault="00E16D14" w:rsidP="00E67EB2">
            <w:pPr>
              <w:pStyle w:val="Subtitle"/>
            </w:pPr>
            <w:r>
              <w:t xml:space="preserve"> </w:t>
            </w:r>
            <w:r w:rsidR="00ED2944" w:rsidRPr="00ED2944">
              <w:t xml:space="preserve">Huntsville, TX | </w:t>
            </w:r>
            <w:r w:rsidR="00ED2944">
              <w:t>(817-851-2996)</w:t>
            </w:r>
            <w:r w:rsidR="00ED2944" w:rsidRPr="00ED2944">
              <w:t xml:space="preserve"> | </w:t>
            </w:r>
            <w:proofErr w:type="gramStart"/>
            <w:r w:rsidR="00ED2944" w:rsidRPr="00ED2944">
              <w:t xml:space="preserve">mmm168@shsu.edu </w:t>
            </w:r>
            <w:r w:rsidRPr="00195EF4">
              <w:t xml:space="preserve"> |</w:t>
            </w:r>
            <w:proofErr w:type="gramEnd"/>
            <w:r w:rsidRPr="00195EF4">
              <w:t xml:space="preserve"> </w:t>
            </w:r>
            <w:r>
              <w:t xml:space="preserve"> </w:t>
            </w:r>
          </w:p>
          <w:p w14:paraId="6870275F" w14:textId="77777777" w:rsidR="00E16D14" w:rsidRPr="00304FD1" w:rsidRDefault="00E16D14" w:rsidP="00E67EB2"/>
          <w:p w14:paraId="31A34A45" w14:textId="5A1DA69F" w:rsidR="00E16D14" w:rsidRDefault="00ED2944" w:rsidP="00E67EB2">
            <w:r w:rsidRPr="00ED2944">
              <w:t>Results-oriented and security-focused senior at Sam Houston State University pursuing a B.S. in Digital and Cyber Forensics Engineering Technology and Management of Information Systems. Holder of CompTIA Security+, Network+, and A+ certifications with a strong foundation in network design, security systems, and systems engineering principles. Eager to apply academic knowledge and hands-on project experience to an Entry-Level Security Engineer role at AECOM, contributing to the design and implementation of critical infrastructure security solutions.</w:t>
            </w:r>
          </w:p>
        </w:tc>
      </w:tr>
      <w:tr w:rsidR="00E16D14" w14:paraId="77131A7C" w14:textId="77777777" w:rsidTr="00E16D14">
        <w:trPr>
          <w:trHeight w:val="331"/>
        </w:trPr>
        <w:tc>
          <w:tcPr>
            <w:tcW w:w="9720" w:type="dxa"/>
          </w:tcPr>
          <w:p w14:paraId="1D238787" w14:textId="77777777" w:rsidR="00E16D14" w:rsidRDefault="00E16D14" w:rsidP="00907A85"/>
        </w:tc>
      </w:tr>
      <w:tr w:rsidR="00E16D14" w14:paraId="549F1388" w14:textId="77777777" w:rsidTr="00E16D14">
        <w:trPr>
          <w:trHeight w:val="331"/>
        </w:trPr>
        <w:tc>
          <w:tcPr>
            <w:tcW w:w="9720" w:type="dxa"/>
          </w:tcPr>
          <w:p w14:paraId="32EBFC16" w14:textId="51FA501B" w:rsidR="00E16D14" w:rsidRDefault="00ED2944" w:rsidP="00E16D14">
            <w:pPr>
              <w:pStyle w:val="Heading1"/>
            </w:pPr>
            <w:r>
              <w:t>Technical Skills</w:t>
            </w:r>
          </w:p>
          <w:p w14:paraId="2AC0C071" w14:textId="77777777" w:rsidR="00ED2944" w:rsidRPr="00ED2944" w:rsidRDefault="00ED2944" w:rsidP="00ED2944">
            <w:pPr>
              <w:numPr>
                <w:ilvl w:val="0"/>
                <w:numId w:val="6"/>
              </w:numPr>
            </w:pPr>
            <w:r w:rsidRPr="00ED2944">
              <w:rPr>
                <w:b/>
                <w:bCs/>
              </w:rPr>
              <w:t>Programming Languages:</w:t>
            </w:r>
            <w:r w:rsidRPr="00ED2944">
              <w:t xml:space="preserve"> Python, Java, C++, MIPS Assembly, Ada</w:t>
            </w:r>
          </w:p>
          <w:p w14:paraId="3FA37B08" w14:textId="77777777" w:rsidR="00ED2944" w:rsidRPr="00ED2944" w:rsidRDefault="00ED2944" w:rsidP="00ED2944">
            <w:pPr>
              <w:numPr>
                <w:ilvl w:val="0"/>
                <w:numId w:val="6"/>
              </w:numPr>
            </w:pPr>
            <w:r w:rsidRPr="00ED2944">
              <w:rPr>
                <w:b/>
                <w:bCs/>
              </w:rPr>
              <w:t>Networking:</w:t>
            </w:r>
            <w:r w:rsidRPr="00ED2944">
              <w:t xml:space="preserve"> TCP/IP, OSI Model, Network Design &amp; Implementation, LAN/WAN, VLANs, Routing &amp; Switching, Access Control Lists (ACLs), Intrusion Detection Systems (IDS)</w:t>
            </w:r>
          </w:p>
          <w:p w14:paraId="7DB3AACF" w14:textId="77777777" w:rsidR="00ED2944" w:rsidRPr="00ED2944" w:rsidRDefault="00ED2944" w:rsidP="00ED2944">
            <w:pPr>
              <w:numPr>
                <w:ilvl w:val="0"/>
                <w:numId w:val="6"/>
              </w:numPr>
            </w:pPr>
            <w:r w:rsidRPr="00ED2944">
              <w:rPr>
                <w:b/>
                <w:bCs/>
              </w:rPr>
              <w:t>Security:</w:t>
            </w:r>
            <w:r w:rsidRPr="00ED2944">
              <w:t xml:space="preserve"> Access Control Methodologies, Vulnerability Assessment, Security Information and Event Management (SIEM) Concepts, Physical Security Systems (CCTV, Access Control)</w:t>
            </w:r>
          </w:p>
          <w:p w14:paraId="70ACBD49" w14:textId="77777777" w:rsidR="00ED2944" w:rsidRPr="00ED2944" w:rsidRDefault="00ED2944" w:rsidP="00ED2944">
            <w:pPr>
              <w:numPr>
                <w:ilvl w:val="0"/>
                <w:numId w:val="6"/>
              </w:numPr>
            </w:pPr>
            <w:r w:rsidRPr="00ED2944">
              <w:rPr>
                <w:b/>
                <w:bCs/>
              </w:rPr>
              <w:t>Software &amp; Tools:</w:t>
            </w:r>
            <w:r w:rsidRPr="00ED2944">
              <w:t xml:space="preserve"> Wireshark, Nmap, Bluebeam (Familiar), AutoCAD (Familiar), Microsoft Office Suite, Windows &amp; Linux OS</w:t>
            </w:r>
          </w:p>
          <w:p w14:paraId="2DE67D8D" w14:textId="77777777" w:rsidR="00ED2944" w:rsidRPr="00ED2944" w:rsidRDefault="00ED2944" w:rsidP="00ED2944">
            <w:r w:rsidRPr="00ED2944">
              <w:pict w14:anchorId="00251C71">
                <v:rect id="_x0000_i1025" style="width:0;height:1.5pt" o:hralign="center" o:hrstd="t" o:hr="t" fillcolor="#a0a0a0" stroked="f"/>
              </w:pict>
            </w:r>
          </w:p>
          <w:p w14:paraId="78E06C13" w14:textId="0ADFFC3F" w:rsidR="00E16D14" w:rsidRDefault="00E16D14" w:rsidP="00A017FD"/>
        </w:tc>
      </w:tr>
      <w:tr w:rsidR="00A017FD" w14:paraId="4B3553ED" w14:textId="77777777" w:rsidTr="00E16D14">
        <w:trPr>
          <w:trHeight w:val="331"/>
        </w:trPr>
        <w:tc>
          <w:tcPr>
            <w:tcW w:w="9720" w:type="dxa"/>
          </w:tcPr>
          <w:p w14:paraId="30F53D16" w14:textId="77777777" w:rsidR="00A017FD" w:rsidRDefault="00A017FD" w:rsidP="00907A85"/>
        </w:tc>
      </w:tr>
      <w:tr w:rsidR="00E16D14" w14:paraId="38971418" w14:textId="77777777" w:rsidTr="00907A85">
        <w:trPr>
          <w:trHeight w:val="2088"/>
        </w:trPr>
        <w:tc>
          <w:tcPr>
            <w:tcW w:w="9720" w:type="dxa"/>
          </w:tcPr>
          <w:p w14:paraId="0650FCCE" w14:textId="77777777" w:rsidR="00E16D14" w:rsidRPr="00385FE3" w:rsidRDefault="00A017FD" w:rsidP="00907A85">
            <w:pPr>
              <w:pStyle w:val="Heading1"/>
            </w:pPr>
            <w:sdt>
              <w:sdtPr>
                <w:id w:val="507877070"/>
                <w:placeholder>
                  <w:docPart w:val="968ADCC7F2A04CFD8F6305499B9F16C6"/>
                </w:placeholder>
                <w:temporary/>
                <w:showingPlcHdr/>
                <w15:appearance w15:val="hidden"/>
              </w:sdtPr>
              <w:sdtEndPr/>
              <w:sdtContent>
                <w:r w:rsidR="00E16D14">
                  <w:t>Education</w:t>
                </w:r>
              </w:sdtContent>
            </w:sdt>
          </w:p>
          <w:p w14:paraId="2B791498" w14:textId="5F17D22D" w:rsidR="00ED2944" w:rsidRDefault="00ED2944" w:rsidP="00ED2944">
            <w:pPr>
              <w:pStyle w:val="NormalWeb"/>
            </w:pPr>
            <w:r>
              <w:rPr>
                <w:b/>
                <w:bCs/>
              </w:rPr>
              <w:t>Sam Houston State University</w:t>
            </w:r>
            <w:r>
              <w:t>, Huntsville, TX</w:t>
            </w:r>
          </w:p>
          <w:p w14:paraId="0067C637" w14:textId="77777777" w:rsidR="00A017FD" w:rsidRDefault="00ED2944" w:rsidP="00ED2944">
            <w:pPr>
              <w:pStyle w:val="NormalWeb"/>
            </w:pPr>
            <w:r w:rsidRPr="00ED2944">
              <w:t xml:space="preserve">Bachelor of Science, Digital and Cyber Forensics Engineering Technology Bachelor of Science, Management of Information Systems </w:t>
            </w:r>
            <w:r>
              <w:t xml:space="preserve"> </w:t>
            </w:r>
          </w:p>
          <w:p w14:paraId="13D414AB" w14:textId="1A30C4A8" w:rsidR="00ED2944" w:rsidRDefault="00A017FD" w:rsidP="00ED2944">
            <w:pPr>
              <w:pStyle w:val="NormalWeb"/>
            </w:pPr>
            <w:r>
              <w:t xml:space="preserve">   </w:t>
            </w:r>
            <w:r w:rsidR="00ED2944">
              <w:t>GPA 3.75</w:t>
            </w:r>
          </w:p>
          <w:p w14:paraId="0A12113F" w14:textId="1B685CFC" w:rsidR="00ED2944" w:rsidRDefault="00ED2944" w:rsidP="00ED2944">
            <w:pPr>
              <w:pStyle w:val="NormalWeb"/>
            </w:pPr>
            <w:r>
              <w:t xml:space="preserve">   </w:t>
            </w:r>
            <w:r w:rsidRPr="00ED2944">
              <w:t>Graduation: May 2026</w:t>
            </w:r>
          </w:p>
          <w:p w14:paraId="2E44D5B2" w14:textId="20A21B24" w:rsidR="00A017FD" w:rsidRPr="00A017FD" w:rsidRDefault="00ED2944" w:rsidP="00A017FD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C</w:t>
            </w:r>
            <w:r w:rsidR="00A017FD">
              <w:rPr>
                <w:b/>
                <w:bCs/>
              </w:rPr>
              <w:t xml:space="preserve">ertifications: </w:t>
            </w:r>
            <w:r w:rsidR="00A017FD">
              <w:rPr>
                <w:rFonts w:hAnsi="Symbol"/>
              </w:rPr>
              <w:t></w:t>
            </w:r>
            <w:r w:rsidR="00A017FD">
              <w:t xml:space="preserve"> </w:t>
            </w:r>
            <w:r w:rsidR="00A017FD">
              <w:rPr>
                <w:b/>
                <w:bCs/>
              </w:rPr>
              <w:t>CompTIA Security+</w:t>
            </w:r>
          </w:p>
          <w:p w14:paraId="21C6D154" w14:textId="485EB413" w:rsidR="00A017FD" w:rsidRDefault="00A017FD" w:rsidP="00A017FD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>
              <w:rPr>
                <w:b/>
                <w:bCs/>
              </w:rPr>
              <w:t>CompTIA Network+</w:t>
            </w:r>
          </w:p>
          <w:p w14:paraId="635937D0" w14:textId="742F08BA" w:rsidR="00A017FD" w:rsidRDefault="00A017FD" w:rsidP="00A017FD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>
              <w:rPr>
                <w:b/>
                <w:bCs/>
              </w:rPr>
              <w:t>CompTIA A+</w:t>
            </w:r>
          </w:p>
          <w:p w14:paraId="5C10BA38" w14:textId="70BF1E85" w:rsidR="00ED2944" w:rsidRDefault="00ED2944" w:rsidP="00ED2944">
            <w:pPr>
              <w:pStyle w:val="NormalWeb"/>
            </w:pPr>
          </w:p>
          <w:p w14:paraId="05C38377" w14:textId="0BBB89B6" w:rsidR="00E16D14" w:rsidRPr="0010570D" w:rsidRDefault="00E16D14" w:rsidP="00ED2944">
            <w:pPr>
              <w:pStyle w:val="NormalWeb"/>
            </w:pPr>
          </w:p>
        </w:tc>
      </w:tr>
    </w:tbl>
    <w:p w14:paraId="46422B60" w14:textId="77777777" w:rsidR="00643E15" w:rsidRPr="00643E15" w:rsidRDefault="00643E15" w:rsidP="00906720">
      <w:pPr>
        <w:pStyle w:val="ListBullet"/>
        <w:numPr>
          <w:ilvl w:val="0"/>
          <w:numId w:val="0"/>
        </w:numPr>
      </w:pPr>
    </w:p>
    <w:sectPr w:rsidR="00643E15" w:rsidRPr="00643E15" w:rsidSect="00996A8A">
      <w:type w:val="continuous"/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2A921" w14:textId="77777777" w:rsidR="00ED2944" w:rsidRDefault="00ED2944" w:rsidP="00E16D14">
      <w:pPr>
        <w:spacing w:line="240" w:lineRule="auto"/>
      </w:pPr>
      <w:r>
        <w:separator/>
      </w:r>
    </w:p>
  </w:endnote>
  <w:endnote w:type="continuationSeparator" w:id="0">
    <w:p w14:paraId="25A33A6B" w14:textId="77777777" w:rsidR="00ED2944" w:rsidRDefault="00ED2944" w:rsidP="00E16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93876" w14:textId="77777777" w:rsidR="00ED2944" w:rsidRDefault="00ED2944" w:rsidP="00E16D14">
      <w:pPr>
        <w:spacing w:line="240" w:lineRule="auto"/>
      </w:pPr>
      <w:r>
        <w:separator/>
      </w:r>
    </w:p>
  </w:footnote>
  <w:footnote w:type="continuationSeparator" w:id="0">
    <w:p w14:paraId="0DAAE492" w14:textId="77777777" w:rsidR="00ED2944" w:rsidRDefault="00ED2944" w:rsidP="00E16D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E4A26"/>
    <w:multiLevelType w:val="multilevel"/>
    <w:tmpl w:val="BD20E95C"/>
    <w:styleLink w:val="CurrentList4"/>
    <w:lvl w:ilvl="0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1" w15:restartNumberingAfterBreak="0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2" w15:restartNumberingAfterBreak="0">
    <w:nsid w:val="24AF0354"/>
    <w:multiLevelType w:val="multilevel"/>
    <w:tmpl w:val="C372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63F150B"/>
    <w:multiLevelType w:val="multilevel"/>
    <w:tmpl w:val="EC4C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FF06D3F"/>
    <w:multiLevelType w:val="multilevel"/>
    <w:tmpl w:val="79F4F232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263080451">
    <w:abstractNumId w:val="1"/>
  </w:num>
  <w:num w:numId="2" w16cid:durableId="331644053">
    <w:abstractNumId w:val="5"/>
  </w:num>
  <w:num w:numId="3" w16cid:durableId="753747787">
    <w:abstractNumId w:val="3"/>
  </w:num>
  <w:num w:numId="4" w16cid:durableId="1895047714">
    <w:abstractNumId w:val="6"/>
  </w:num>
  <w:num w:numId="5" w16cid:durableId="1803503293">
    <w:abstractNumId w:val="0"/>
  </w:num>
  <w:num w:numId="6" w16cid:durableId="93326383">
    <w:abstractNumId w:val="4"/>
  </w:num>
  <w:num w:numId="7" w16cid:durableId="1093817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44"/>
    <w:rsid w:val="00010CF9"/>
    <w:rsid w:val="000761F2"/>
    <w:rsid w:val="000A7F3C"/>
    <w:rsid w:val="00100EAC"/>
    <w:rsid w:val="0011640F"/>
    <w:rsid w:val="00174F67"/>
    <w:rsid w:val="00175471"/>
    <w:rsid w:val="00180710"/>
    <w:rsid w:val="00181381"/>
    <w:rsid w:val="001B7F78"/>
    <w:rsid w:val="001D09EE"/>
    <w:rsid w:val="001D7755"/>
    <w:rsid w:val="00222532"/>
    <w:rsid w:val="00285F5A"/>
    <w:rsid w:val="002E2F05"/>
    <w:rsid w:val="0030456C"/>
    <w:rsid w:val="004D2889"/>
    <w:rsid w:val="00510684"/>
    <w:rsid w:val="005937B7"/>
    <w:rsid w:val="00615397"/>
    <w:rsid w:val="006157D4"/>
    <w:rsid w:val="00634A2D"/>
    <w:rsid w:val="00643E15"/>
    <w:rsid w:val="00661979"/>
    <w:rsid w:val="0069693F"/>
    <w:rsid w:val="006A0257"/>
    <w:rsid w:val="006D0C6D"/>
    <w:rsid w:val="007E20FC"/>
    <w:rsid w:val="008411D8"/>
    <w:rsid w:val="00906720"/>
    <w:rsid w:val="0090734C"/>
    <w:rsid w:val="00907A85"/>
    <w:rsid w:val="00913EAF"/>
    <w:rsid w:val="00973401"/>
    <w:rsid w:val="00996A8A"/>
    <w:rsid w:val="00A017FD"/>
    <w:rsid w:val="00A25BA1"/>
    <w:rsid w:val="00A40DEC"/>
    <w:rsid w:val="00A66AFF"/>
    <w:rsid w:val="00AA353A"/>
    <w:rsid w:val="00B72538"/>
    <w:rsid w:val="00C46159"/>
    <w:rsid w:val="00CC0FFE"/>
    <w:rsid w:val="00CE3B09"/>
    <w:rsid w:val="00D45167"/>
    <w:rsid w:val="00E16D14"/>
    <w:rsid w:val="00E20E43"/>
    <w:rsid w:val="00E232AA"/>
    <w:rsid w:val="00E36C6B"/>
    <w:rsid w:val="00E557D1"/>
    <w:rsid w:val="00ED2944"/>
    <w:rsid w:val="00FA3628"/>
    <w:rsid w:val="00FE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E765B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A85"/>
    <w:pPr>
      <w:spacing w:line="28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2AA"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973401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16D14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C2F0E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E16D14"/>
    <w:pPr>
      <w:spacing w:after="240" w:line="240" w:lineRule="auto"/>
      <w:contextualSpacing/>
    </w:pPr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E16D14"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Normal"/>
    <w:uiPriority w:val="99"/>
    <w:semiHidden/>
    <w:qFormat/>
    <w:rsid w:val="00B72538"/>
    <w:pPr>
      <w:spacing w:after="120"/>
      <w:jc w:val="center"/>
    </w:pPr>
    <w:rPr>
      <w:rFonts w:cs="Times New Roman (Body CS)"/>
      <w:b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E232AA"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401"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7A85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B09"/>
    <w:rPr>
      <w:rFonts w:asciiTheme="majorHAnsi" w:eastAsiaTheme="majorEastAsia" w:hAnsiTheme="majorHAnsi" w:cstheme="majorBidi"/>
      <w:i/>
      <w:iCs/>
      <w:color w:val="CC2F0E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qFormat/>
    <w:rsid w:val="00906720"/>
    <w:pPr>
      <w:numPr>
        <w:numId w:val="1"/>
      </w:numPr>
      <w:spacing w:line="320" w:lineRule="exact"/>
      <w:ind w:left="360"/>
    </w:p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numbering" w:customStyle="1" w:styleId="CurrentList3">
    <w:name w:val="Current List3"/>
    <w:uiPriority w:val="99"/>
    <w:rsid w:val="006157D4"/>
    <w:pPr>
      <w:numPr>
        <w:numId w:val="4"/>
      </w:numPr>
    </w:pPr>
  </w:style>
  <w:style w:type="numbering" w:customStyle="1" w:styleId="CurrentList4">
    <w:name w:val="Current List4"/>
    <w:uiPriority w:val="99"/>
    <w:rsid w:val="006157D4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Normal"/>
    <w:semiHidden/>
    <w:qFormat/>
    <w:rsid w:val="00907A85"/>
    <w:pPr>
      <w:spacing w:line="240" w:lineRule="auto"/>
    </w:pPr>
    <w:rPr>
      <w:sz w:val="4"/>
    </w:rPr>
  </w:style>
  <w:style w:type="paragraph" w:styleId="Subtitle">
    <w:name w:val="Subtitle"/>
    <w:basedOn w:val="Normal"/>
    <w:next w:val="Normal"/>
    <w:link w:val="SubtitleChar"/>
    <w:uiPriority w:val="11"/>
    <w:rsid w:val="00E16D14"/>
    <w:pPr>
      <w:spacing w:line="240" w:lineRule="exact"/>
    </w:pPr>
    <w:rPr>
      <w:b/>
      <w:color w:val="091916" w:themeColor="accent5" w:themeShade="80"/>
      <w:spacing w:val="-2"/>
    </w:rPr>
  </w:style>
  <w:style w:type="character" w:customStyle="1" w:styleId="SubtitleChar">
    <w:name w:val="Subtitle Char"/>
    <w:basedOn w:val="DefaultParagraphFont"/>
    <w:link w:val="Subtitle"/>
    <w:uiPriority w:val="11"/>
    <w:rsid w:val="00E16D14"/>
    <w:rPr>
      <w:b/>
      <w:color w:val="091916" w:themeColor="accent5" w:themeShade="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/>
    <w:rsid w:val="00907A8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ED2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3m11\AppData\Roaming\Microsoft\Templates\ATS%20Bold%20accoun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68ADCC7F2A04CFD8F6305499B9F1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525EE-D316-43AC-AAEE-B184CA79D465}"/>
      </w:docPartPr>
      <w:docPartBody>
        <w:p w:rsidR="00794F0C" w:rsidRDefault="00794F0C">
          <w:pPr>
            <w:pStyle w:val="968ADCC7F2A04CFD8F6305499B9F16C6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F0C"/>
    <w:rsid w:val="006D0C6D"/>
    <w:rsid w:val="0079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D34D827091148E5976A0D402E233DC4">
    <w:name w:val="4D34D827091148E5976A0D402E233DC4"/>
  </w:style>
  <w:style w:type="paragraph" w:customStyle="1" w:styleId="4BEC05D8822E415E910CFD31314BB3C7">
    <w:name w:val="4BEC05D8822E415E910CFD31314BB3C7"/>
  </w:style>
  <w:style w:type="paragraph" w:customStyle="1" w:styleId="4C442483B2D74B25BE8C090F17A8F98D">
    <w:name w:val="4C442483B2D74B25BE8C090F17A8F98D"/>
  </w:style>
  <w:style w:type="paragraph" w:customStyle="1" w:styleId="D5AFC9C47D7C4910B90C0B120245028A">
    <w:name w:val="D5AFC9C47D7C4910B90C0B120245028A"/>
  </w:style>
  <w:style w:type="paragraph" w:customStyle="1" w:styleId="1900ED9CB8174D60A251038EC8954DA0">
    <w:name w:val="1900ED9CB8174D60A251038EC8954DA0"/>
  </w:style>
  <w:style w:type="paragraph" w:customStyle="1" w:styleId="C510BABE02C94B638211DD80C4C506A1">
    <w:name w:val="C510BABE02C94B638211DD80C4C506A1"/>
  </w:style>
  <w:style w:type="paragraph" w:customStyle="1" w:styleId="9489D5133C2D46A29223C85C737D1FA9">
    <w:name w:val="9489D5133C2D46A29223C85C737D1FA9"/>
  </w:style>
  <w:style w:type="paragraph" w:customStyle="1" w:styleId="D9410760DA2248C3875E2FDED9511AB4">
    <w:name w:val="D9410760DA2248C3875E2FDED9511AB4"/>
  </w:style>
  <w:style w:type="paragraph" w:customStyle="1" w:styleId="E002A5329A7342599AB86E605BCC39F5">
    <w:name w:val="E002A5329A7342599AB86E605BCC39F5"/>
  </w:style>
  <w:style w:type="paragraph" w:customStyle="1" w:styleId="C2FEF55B06CA497DB2855A5F98441DC7">
    <w:name w:val="C2FEF55B06CA497DB2855A5F98441DC7"/>
  </w:style>
  <w:style w:type="paragraph" w:customStyle="1" w:styleId="C09CC01C4C6542E59CB90AE49BB85A67">
    <w:name w:val="C09CC01C4C6542E59CB90AE49BB85A67"/>
  </w:style>
  <w:style w:type="paragraph" w:customStyle="1" w:styleId="EFE05EB9741C4BEF94AA3C99C1D45BE8">
    <w:name w:val="EFE05EB9741C4BEF94AA3C99C1D45BE8"/>
  </w:style>
  <w:style w:type="paragraph" w:customStyle="1" w:styleId="3A2D229D394F42A39C7782034507FD8B">
    <w:name w:val="3A2D229D394F42A39C7782034507FD8B"/>
  </w:style>
  <w:style w:type="paragraph" w:customStyle="1" w:styleId="74AA266FADB34CFAA8098F169B7B91FF">
    <w:name w:val="74AA266FADB34CFAA8098F169B7B91FF"/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paragraph" w:customStyle="1" w:styleId="33790051006D4C838FB3AFBDE36048F3">
    <w:name w:val="33790051006D4C838FB3AFBDE36048F3"/>
  </w:style>
  <w:style w:type="paragraph" w:customStyle="1" w:styleId="A2BED9680EF141DBAC51951A503CC21D">
    <w:name w:val="A2BED9680EF141DBAC51951A503CC21D"/>
  </w:style>
  <w:style w:type="paragraph" w:customStyle="1" w:styleId="A47E2EA541A942ECBB8DBCF32F46EC96">
    <w:name w:val="A47E2EA541A942ECBB8DBCF32F46EC96"/>
  </w:style>
  <w:style w:type="paragraph" w:customStyle="1" w:styleId="968ADCC7F2A04CFD8F6305499B9F16C6">
    <w:name w:val="968ADCC7F2A04CFD8F6305499B9F16C6"/>
  </w:style>
  <w:style w:type="paragraph" w:customStyle="1" w:styleId="262F58C386E44C289C1E691CD65F7746">
    <w:name w:val="262F58C386E44C289C1E691CD65F7746"/>
  </w:style>
  <w:style w:type="paragraph" w:customStyle="1" w:styleId="C2C3FC401877488F8995F5A8D388AC17">
    <w:name w:val="C2C3FC401877488F8995F5A8D388AC17"/>
  </w:style>
  <w:style w:type="paragraph" w:customStyle="1" w:styleId="A645EC539CD440CF973D63718A51FF1D">
    <w:name w:val="A645EC539CD440CF973D63718A51FF1D"/>
  </w:style>
  <w:style w:type="paragraph" w:customStyle="1" w:styleId="DDD8927D98A8458088CEE2CEB3912AC2">
    <w:name w:val="DDD8927D98A8458088CEE2CEB3912AC2"/>
  </w:style>
  <w:style w:type="paragraph" w:customStyle="1" w:styleId="E2E2EE9CD0814E2295E7C446DDA3BA47">
    <w:name w:val="E2E2EE9CD0814E2295E7C446DDA3BA47"/>
  </w:style>
  <w:style w:type="paragraph" w:customStyle="1" w:styleId="0A92F26F9C7D482087436D44C2002479">
    <w:name w:val="0A92F26F9C7D482087436D44C2002479"/>
  </w:style>
  <w:style w:type="paragraph" w:customStyle="1" w:styleId="F0000BC7BCA942179A9E622A48BE17C7">
    <w:name w:val="F0000BC7BCA942179A9E622A48BE17C7"/>
  </w:style>
  <w:style w:type="paragraph" w:customStyle="1" w:styleId="5EA5F0541CD041ACA0952ABD7882A451">
    <w:name w:val="5EA5F0541CD041ACA0952ABD7882A451"/>
  </w:style>
  <w:style w:type="paragraph" w:customStyle="1" w:styleId="6AB5E94091CA44C285754A52E71181EE">
    <w:name w:val="6AB5E94091CA44C285754A52E71181EE"/>
  </w:style>
  <w:style w:type="paragraph" w:customStyle="1" w:styleId="3856BE5F6C0D4090AEAAD065FFD48CB7">
    <w:name w:val="3856BE5F6C0D4090AEAAD065FFD48CB7"/>
  </w:style>
  <w:style w:type="paragraph" w:customStyle="1" w:styleId="965B356E220F4A9F97053805C58A6351">
    <w:name w:val="965B356E220F4A9F97053805C58A6351"/>
  </w:style>
  <w:style w:type="paragraph" w:customStyle="1" w:styleId="F109FBC12B7B480A87FD30D1B342CAAA">
    <w:name w:val="F109FBC12B7B480A87FD30D1B342CA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EEC261-E1A8-44C9-86EB-9B713B37503F}">
  <ds:schemaRefs>
    <ds:schemaRef ds:uri="http://schemas.microsoft.com/office/2006/documentManagement/types"/>
    <ds:schemaRef ds:uri="16c05727-aa75-4e4a-9b5f-8a80a1165891"/>
    <ds:schemaRef ds:uri="http://schemas.microsoft.com/office/2006/metadata/properties"/>
    <ds:schemaRef ds:uri="http://schemas.openxmlformats.org/package/2006/metadata/core-properties"/>
    <ds:schemaRef ds:uri="http://schemas.microsoft.com/sharepoint/v3"/>
    <ds:schemaRef ds:uri="71af3243-3dd4-4a8d-8c0d-dd76da1f02a5"/>
    <ds:schemaRef ds:uri="http://purl.org/dc/dcmitype/"/>
    <ds:schemaRef ds:uri="230e9df3-be65-4c73-a93b-d1236ebd677e"/>
    <ds:schemaRef ds:uri="http://purl.org/dc/elements/1.1/"/>
    <ds:schemaRef ds:uri="http://schemas.microsoft.com/office/infopath/2007/PartnerControl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CF02F42-0671-4412-BC92-3A1D94274E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DC269C-E6BD-4588-8075-DB6EF8D60A0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Bold accounting resume</Template>
  <TotalTime>0</TotalTime>
  <Pages>1</Pages>
  <Words>183</Words>
  <Characters>1255</Characters>
  <Application>Microsoft Office Word</Application>
  <DocSecurity>0</DocSecurity>
  <Lines>33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2025-09-24T16:41:00Z</dcterms:created>
  <dcterms:modified xsi:type="dcterms:W3CDTF">2025-09-24T16:58:00Z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acb4ddd5-8ee0-4be2-a7c2-071c21f7eed2</vt:lpwstr>
  </property>
</Properties>
</file>